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5B63" w:rsidRPr="002D54E1" w:rsidRDefault="0074204F" w:rsidP="0074204F">
      <w:pPr>
        <w:pStyle w:val="BodyText"/>
        <w:jc w:val="center"/>
        <w:rPr>
          <w:rFonts w:asciiTheme="majorHAnsi" w:hAnsiTheme="majorHAnsi"/>
          <w:bCs/>
          <w:color w:val="000000" w:themeColor="text1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bookmarkStart w:id="0" w:name="_GoBack"/>
      <w:r w:rsidRPr="002D54E1">
        <w:rPr>
          <w:rFonts w:asciiTheme="majorHAnsi" w:hAnsiTheme="majorHAnsi"/>
          <w:bCs/>
          <w:color w:val="000000" w:themeColor="text1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Oops (object oriented program).</w:t>
      </w:r>
    </w:p>
    <w:p w:rsidR="0074204F" w:rsidRDefault="0074204F" w:rsidP="0074204F">
      <w:pPr>
        <w:pStyle w:val="BodyText"/>
        <w:jc w:val="center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Cs/>
          <w:color w:val="000000" w:themeColor="text1"/>
          <w:sz w:val="52"/>
          <w:szCs w:val="5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Assignment</w:t>
      </w:r>
      <w:bookmarkEnd w:id="0"/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74204F" w:rsidRDefault="0074204F" w:rsidP="0074204F">
      <w:pPr>
        <w:pStyle w:val="BodyText"/>
        <w:jc w:val="center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4204F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1)  what is class in object oriented programming        language?</w:t>
      </w:r>
    </w:p>
    <w:p w:rsidR="0074204F" w:rsidRPr="002D54E1" w:rsidRDefault="0074204F" w:rsidP="0074204F">
      <w:pPr>
        <w:pStyle w:val="BodyText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class: class is the collection of object.</w:t>
      </w:r>
    </w:p>
    <w:p w:rsidR="0074204F" w:rsidRPr="002D54E1" w:rsidRDefault="0074204F" w:rsidP="0074204F">
      <w:pPr>
        <w:pStyle w:val="BodyText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Class is the collection of data member(variable) and member function(process, method) with its behavior.</w:t>
      </w:r>
    </w:p>
    <w:p w:rsidR="0074204F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4204F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2) what is object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74204F" w:rsidRPr="002D54E1" w:rsidRDefault="0074204F" w:rsidP="0074204F">
      <w:pPr>
        <w:pStyle w:val="BodyText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object: to instance the class.</w:t>
      </w:r>
    </w:p>
    <w:p w:rsidR="0074204F" w:rsidRPr="002D54E1" w:rsidRDefault="0074204F" w:rsidP="0074204F">
      <w:pPr>
        <w:pStyle w:val="BodyText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Collection of class.</w:t>
      </w:r>
    </w:p>
    <w:p w:rsidR="0074204F" w:rsidRPr="002D54E1" w:rsidRDefault="0074204F" w:rsidP="0074204F">
      <w:pPr>
        <w:pStyle w:val="BodyText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To access all the properties of class except private.</w:t>
      </w:r>
    </w:p>
    <w:p w:rsidR="0074204F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CB7EA7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3) what is the difference between class and interface?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7"/>
        <w:gridCol w:w="4977"/>
      </w:tblGrid>
      <w:tr w:rsidR="00CB7EA7" w:rsidTr="00CB7EA7"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numPr>
                <w:ilvl w:val="0"/>
                <w:numId w:val="7"/>
              </w:numPr>
              <w:rPr>
                <w:rFonts w:asciiTheme="majorHAnsi" w:hAnsiTheme="majorHAnsi"/>
                <w:bCs/>
                <w:i/>
                <w:color w:val="262626" w:themeColor="text1" w:themeTint="D9"/>
                <w:sz w:val="48"/>
                <w:szCs w:val="42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i/>
                <w:color w:val="262626" w:themeColor="text1" w:themeTint="D9"/>
                <w:sz w:val="48"/>
                <w:szCs w:val="42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class</w:t>
            </w:r>
          </w:p>
        </w:tc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numPr>
                <w:ilvl w:val="0"/>
                <w:numId w:val="7"/>
              </w:numPr>
              <w:rPr>
                <w:rFonts w:asciiTheme="majorHAnsi" w:hAnsiTheme="majorHAnsi"/>
                <w:bCs/>
                <w:i/>
                <w:color w:val="262626" w:themeColor="text1" w:themeTint="D9"/>
                <w:sz w:val="48"/>
                <w:szCs w:val="42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Cs/>
                <w:i/>
                <w:color w:val="262626" w:themeColor="text1" w:themeTint="D9"/>
                <w:sz w:val="48"/>
                <w:szCs w:val="42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interf</w:t>
            </w:r>
            <w:r w:rsidRPr="00CB7EA7">
              <w:rPr>
                <w:rFonts w:asciiTheme="majorHAnsi" w:hAnsiTheme="majorHAnsi"/>
                <w:bCs/>
                <w:i/>
                <w:color w:val="262626" w:themeColor="text1" w:themeTint="D9"/>
                <w:sz w:val="48"/>
                <w:szCs w:val="42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ace.</w:t>
            </w:r>
          </w:p>
        </w:tc>
      </w:tr>
      <w:tr w:rsidR="00CB7EA7" w:rsidTr="00CB7EA7"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rPr>
                <w:rFonts w:asciiTheme="majorHAnsi" w:hAnsiTheme="majorHAnsi"/>
                <w:b/>
                <w:bCs/>
                <w:color w:val="262626" w:themeColor="text1" w:themeTint="D9"/>
                <w:sz w:val="24"/>
                <w:szCs w:val="24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Class can instantiate variable &amp;create object.</w:t>
            </w:r>
          </w:p>
        </w:tc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ind w:left="360"/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Interface can’t instantiate variable &amp; create object.</w:t>
            </w:r>
          </w:p>
        </w:tc>
      </w:tr>
      <w:tr w:rsidR="00CB7EA7" w:rsidTr="00CB7EA7"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rPr>
                <w:rFonts w:asciiTheme="majorHAnsi" w:hAnsiTheme="majorHAnsi"/>
                <w:bCs/>
                <w:color w:val="000000" w:themeColor="text1"/>
                <w:sz w:val="48"/>
                <w:szCs w:val="42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class can contain concreate method.</w:t>
            </w:r>
          </w:p>
        </w:tc>
        <w:tc>
          <w:tcPr>
            <w:tcW w:w="4977" w:type="dxa"/>
          </w:tcPr>
          <w:p w:rsidR="00CB7EA7" w:rsidRPr="00CB7EA7" w:rsidRDefault="00CB7EA7" w:rsidP="0074204F">
            <w:pPr>
              <w:pStyle w:val="BodyText"/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 interface can’t contain concreate method.</w:t>
            </w:r>
          </w:p>
        </w:tc>
      </w:tr>
      <w:tr w:rsidR="00CB7EA7" w:rsidTr="00CB7EA7">
        <w:tc>
          <w:tcPr>
            <w:tcW w:w="4977" w:type="dxa"/>
          </w:tcPr>
          <w:p w:rsidR="00CB7EA7" w:rsidRPr="00CB7EA7" w:rsidRDefault="00CB7EA7" w:rsidP="00CB7EA7">
            <w:pPr>
              <w:pStyle w:val="BodyText"/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 access specifiers used with classes are private protected and public.</w:t>
            </w:r>
          </w:p>
        </w:tc>
        <w:tc>
          <w:tcPr>
            <w:tcW w:w="4977" w:type="dxa"/>
          </w:tcPr>
          <w:p w:rsidR="00CB7EA7" w:rsidRPr="00CB7EA7" w:rsidRDefault="00CB7EA7" w:rsidP="0074204F">
            <w:pPr>
              <w:pStyle w:val="BodyText"/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B7EA7"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 interface only public specifier is used</w:t>
            </w:r>
            <w:r>
              <w:rPr>
                <w:rFonts w:asciiTheme="majorHAnsi" w:hAnsiTheme="majorHAnsi"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p w:rsidR="0074204F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 </w:t>
      </w:r>
    </w:p>
    <w:p w:rsidR="0074204F" w:rsidRPr="00CB7EA7" w:rsidRDefault="0074204F" w:rsidP="0074204F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077182" w:rsidRDefault="00CB7EA7" w:rsidP="00CB7EA7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7EA7">
        <w:rPr>
          <w:b/>
          <w:color w:val="262626" w:themeColor="text1" w:themeTint="D9"/>
          <w:sz w:val="44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4) what is method overloading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?</w:t>
      </w:r>
    </w:p>
    <w:p w:rsidR="00CB7EA7" w:rsidRPr="00077182" w:rsidRDefault="00CB7EA7" w:rsidP="00077182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Ans) </w:t>
      </w:r>
      <w:r w:rsid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 </w:t>
      </w:r>
      <w:r w:rsidR="00077182"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method overloading is a form of polymorphism in </w:t>
      </w:r>
      <w:r w:rsid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 </w:t>
      </w:r>
      <w:r w:rsidR="00077182"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opps.</w:t>
      </w:r>
    </w:p>
    <w:p w:rsid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Compile time is also known as method overloading.</w:t>
      </w:r>
    </w:p>
    <w:p w:rsid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77182" w:rsidRDefault="00077182" w:rsidP="00077182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000000" w:themeColor="text1"/>
          <w:sz w:val="40"/>
          <w:szCs w:val="40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5)  what is data hiding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077182" w:rsidRP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Ans)  data hiding in opps used to hide data.</w:t>
      </w:r>
    </w:p>
    <w:p w:rsidR="00077182" w:rsidRP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Private your  data member and member function. </w:t>
      </w:r>
    </w:p>
    <w:p w:rsid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077182"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Data hiding is a form of encapsulation.</w:t>
      </w:r>
    </w:p>
    <w:p w:rsidR="00077182" w:rsidRDefault="00077182" w:rsidP="00CB7EA7">
      <w:pPr>
        <w:pStyle w:val="BodyText"/>
        <w:rPr>
          <w:rFonts w:asciiTheme="majorHAnsi" w:hAnsiTheme="majorHAnsi"/>
          <w:b/>
          <w:bCs/>
          <w:outline/>
          <w:color w:val="0072C7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077182" w:rsidRDefault="00077182" w:rsidP="00077182">
      <w:pPr>
        <w:pStyle w:val="BodyText"/>
        <w:spacing w:before="240"/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6) what are difference between abstract classes and interface ?</w:t>
      </w:r>
    </w:p>
    <w:p w:rsidR="00DF2820" w:rsidRDefault="00077182" w:rsidP="00077182">
      <w:pPr>
        <w:pStyle w:val="BodyText"/>
        <w:spacing w:before="240"/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Ans)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77"/>
        <w:gridCol w:w="4977"/>
      </w:tblGrid>
      <w:tr w:rsidR="00DF2820" w:rsidTr="00DF2820"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i/>
                <w:color w:val="262626" w:themeColor="text1" w:themeTint="D9"/>
                <w:sz w:val="40"/>
                <w:szCs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bCs/>
                <w:i/>
                <w:color w:val="262626" w:themeColor="text1" w:themeTint="D9"/>
                <w:sz w:val="40"/>
                <w:szCs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Abstract classes.</w:t>
            </w:r>
          </w:p>
        </w:tc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i/>
                <w:color w:val="262626" w:themeColor="text1" w:themeTint="D9"/>
                <w:sz w:val="40"/>
                <w:szCs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rFonts w:asciiTheme="majorHAnsi" w:hAnsiTheme="majorHAnsi"/>
                <w:b/>
                <w:bCs/>
                <w:i/>
                <w:color w:val="262626" w:themeColor="text1" w:themeTint="D9"/>
                <w:sz w:val="40"/>
                <w:szCs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Interfaces.</w:t>
            </w:r>
          </w:p>
        </w:tc>
      </w:tr>
      <w:tr w:rsidR="00DF2820" w:rsidTr="00DF2820"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Abstract classes are fast.</w:t>
            </w:r>
          </w:p>
        </w:tc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Interfaces are slow.</w:t>
            </w:r>
          </w:p>
        </w:tc>
      </w:tr>
      <w:tr w:rsidR="00DF2820" w:rsidTr="00DF2820"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Abstract classes can extend only one class.</w:t>
            </w:r>
          </w:p>
        </w:tc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Interfaces can implement several interface.</w:t>
            </w:r>
          </w:p>
        </w:tc>
      </w:tr>
      <w:tr w:rsidR="00DF2820" w:rsidTr="00DF2820"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lastRenderedPageBreak/>
              <w:t>A single abstract class can extend one &amp;only one interface.</w:t>
            </w:r>
          </w:p>
        </w:tc>
        <w:tc>
          <w:tcPr>
            <w:tcW w:w="4977" w:type="dxa"/>
          </w:tcPr>
          <w:p w:rsidR="00DF2820" w:rsidRPr="00DF2820" w:rsidRDefault="00DF2820" w:rsidP="00077182">
            <w:pPr>
              <w:pStyle w:val="BodyText"/>
              <w:spacing w:before="240"/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</w:pPr>
            <w:r w:rsidRPr="00DF2820">
              <w:rPr>
                <w:rFonts w:asciiTheme="majorHAnsi" w:hAnsiTheme="majorHAnsi"/>
                <w:b/>
                <w:bCs/>
                <w:outline/>
                <w:color w:val="0072C7" w:themeColor="accent2"/>
                <w:sz w:val="28"/>
                <w:szCs w:val="28"/>
                <w14:shadow w14:blurRad="0" w14:dist="38100" w14:dir="2700000" w14:sx="100000" w14:sy="100000" w14:kx="0" w14:ky="0" w14:algn="tl">
                  <w14:schemeClr w14:val="accent2"/>
                </w14:shadow>
                <w14:textOutline w14:w="6604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  <w14:textFill>
                  <w14:solidFill>
                    <w14:srgbClr w14:val="FFFFFF"/>
                  </w14:solidFill>
                </w14:textFill>
              </w:rPr>
              <w:t>A single interface can extend multiple interface.</w:t>
            </w:r>
          </w:p>
        </w:tc>
      </w:tr>
    </w:tbl>
    <w:p w:rsidR="00DF2820" w:rsidRDefault="00DF2820" w:rsidP="00DF2820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7) what are the virtual function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077182" w:rsidRDefault="00DF2820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 a virtual function is a member function that you expect to be redefined in derived classes.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F2820" w:rsidRDefault="00DF2820" w:rsidP="00DF2820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8) what  is the constructor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DF2820" w:rsidRDefault="00DF2820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 In opps a constructor is special type of subroutine to create and object.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DF2820" w:rsidRDefault="00DF2820" w:rsidP="00DF2820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9) what is abstract  class</w:t>
      </w:r>
      <w:r w:rsidRPr="00DF2820"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DF2820" w:rsidRPr="002D54E1" w:rsidRDefault="00DF2820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An abstract class is a class that contain at least one abstract method.</w:t>
      </w:r>
    </w:p>
    <w:p w:rsidR="00DF2820" w:rsidRPr="002D54E1" w:rsidRDefault="00DF2820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Method that declared ,but not implemented in code.</w:t>
      </w:r>
    </w:p>
    <w:p w:rsidR="002838D5" w:rsidRDefault="00DF2820" w:rsidP="002838D5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10)what is the final key word </w:t>
      </w:r>
      <w:r w:rsidR="002838D5"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838D5" w:rsidRDefault="002838D5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Ans) The final keyword is non-access modifier used for </w:t>
      </w: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lastRenderedPageBreak/>
        <w:t>classes , attributes and method, which make them non-changeable .ex. value of PI=3.14.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838D5" w:rsidRDefault="002838D5" w:rsidP="002838D5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11) WHAT is pure virtual function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838D5" w:rsidRDefault="002838D5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A pure virtual function that is required to be implemented by a derived class if the derived class is not abstract.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838D5" w:rsidRDefault="002838D5" w:rsidP="002838D5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12)what is sealed modifiers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838D5" w:rsidRDefault="002838D5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the sealed modifier prevent other classes from inheriting from it.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838D5" w:rsidRDefault="002838D5" w:rsidP="002838D5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13) what is dynamic and runtime polymorphism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838D5" w:rsidRDefault="002838D5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dynamic and runtime method is a process that resolve a call to an overridden method at runtime.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D54E1" w:rsidRDefault="002838D5" w:rsidP="002D54E1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14) </w:t>
      </w:r>
      <w:r w:rsidR="002D54E1"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what is access modifier </w:t>
      </w:r>
      <w:r w:rsidR="002D54E1"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in object oriented </w:t>
      </w:r>
      <w:r w:rsidR="002D54E1"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>programming language?</w:t>
      </w:r>
    </w:p>
    <w:p w:rsid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access modifier are keywords that used in opp in  order to specify the accessibility of the method, classes, constructor, and other member of class.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D54E1" w:rsidRDefault="002D54E1" w:rsidP="002D54E1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15) what is friend function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A function that is given same access as method to private and protected data.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:rsidR="002D54E1" w:rsidRDefault="002D54E1" w:rsidP="002D54E1">
      <w:pPr>
        <w:pStyle w:val="BodyText"/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16) what is overriding </w:t>
      </w:r>
      <w:r>
        <w:rPr>
          <w:rFonts w:asciiTheme="majorHAnsi" w:hAnsiTheme="majorHAnsi"/>
          <w:b/>
          <w:bCs/>
          <w:color w:val="262626" w:themeColor="text1" w:themeTint="D9"/>
          <w:sz w:val="48"/>
          <w:szCs w:val="42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 object oriented programming language?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overriding is a form of polymorphism.</w:t>
      </w:r>
    </w:p>
    <w:p w:rsidR="002D54E1" w:rsidRP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Runtime is also known as overriding.</w:t>
      </w:r>
    </w:p>
    <w:p w:rsid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17) what is the role of mutable storage class specifier?</w:t>
      </w:r>
    </w:p>
    <w:p w:rsidR="002D54E1" w:rsidRDefault="002D54E1" w:rsidP="00077182">
      <w:pPr>
        <w:pStyle w:val="BodyText"/>
        <w:spacing w:before="240"/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D54E1">
        <w:rPr>
          <w:rFonts w:asciiTheme="majorHAnsi" w:hAnsiTheme="majorHAnsi"/>
          <w:b/>
          <w:bCs/>
          <w:color w:val="82C9FF" w:themeColor="accent2" w:themeTint="66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Ans)  to make it modifiable even thought the member is part of an object declared as constant</w:t>
      </w:r>
      <w:r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.</w:t>
      </w:r>
    </w:p>
    <w:p w:rsidR="00077182" w:rsidRPr="00077182" w:rsidRDefault="00077182" w:rsidP="00077182">
      <w:pPr>
        <w:pStyle w:val="BodyText"/>
        <w:spacing w:before="240"/>
        <w:rPr>
          <w:rFonts w:asciiTheme="majorHAnsi" w:hAnsiTheme="majorHAnsi"/>
          <w:b/>
          <w:bCs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74204F" w:rsidRPr="00077182" w:rsidRDefault="0074204F" w:rsidP="00CB7EA7">
      <w:pPr>
        <w:pStyle w:val="BodyText"/>
        <w:rPr>
          <w:b/>
          <w:outline/>
          <w:color w:val="0072C7" w:themeColor="accent2"/>
          <w:sz w:val="44"/>
          <w:szCs w:val="44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sectPr w:rsidR="0074204F" w:rsidRPr="00077182" w:rsidSect="003D1B71">
      <w:headerReference w:type="default" r:id="rId10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7B8" w:rsidRDefault="005B67B8" w:rsidP="00590471">
      <w:r>
        <w:separator/>
      </w:r>
    </w:p>
  </w:endnote>
  <w:endnote w:type="continuationSeparator" w:id="0">
    <w:p w:rsidR="005B67B8" w:rsidRDefault="005B67B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7B8" w:rsidRDefault="005B67B8" w:rsidP="00590471">
      <w:r>
        <w:separator/>
      </w:r>
    </w:p>
  </w:footnote>
  <w:footnote w:type="continuationSeparator" w:id="0">
    <w:p w:rsidR="005B67B8" w:rsidRDefault="005B67B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4385452" wp14:editId="7AC38A4D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>
                          <a:extLst/>
                        </wps:cNvPr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>
                          <a:extLst/>
                        </wps:cNvPr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>
                          <a:extLst/>
                        </wps:cNvPr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D47159B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xe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">
              <v:group id="Group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reeform: Shape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oup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4A842AD"/>
    <w:multiLevelType w:val="hybridMultilevel"/>
    <w:tmpl w:val="41E43662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C10012D"/>
    <w:multiLevelType w:val="hybridMultilevel"/>
    <w:tmpl w:val="A57AE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6A0F36"/>
    <w:multiLevelType w:val="hybridMultilevel"/>
    <w:tmpl w:val="635640B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BC4096"/>
    <w:multiLevelType w:val="hybridMultilevel"/>
    <w:tmpl w:val="209C754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2D5353B"/>
    <w:multiLevelType w:val="hybridMultilevel"/>
    <w:tmpl w:val="AA888E6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5"/>
  </w:num>
  <w:num w:numId="5">
    <w:abstractNumId w:val="2"/>
  </w:num>
  <w:num w:numId="6">
    <w:abstractNumId w:val="7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204F"/>
    <w:rsid w:val="00060042"/>
    <w:rsid w:val="00077182"/>
    <w:rsid w:val="0008685D"/>
    <w:rsid w:val="00090860"/>
    <w:rsid w:val="00112FD7"/>
    <w:rsid w:val="00150ABD"/>
    <w:rsid w:val="001946FC"/>
    <w:rsid w:val="00222466"/>
    <w:rsid w:val="0024753C"/>
    <w:rsid w:val="00276026"/>
    <w:rsid w:val="002838D5"/>
    <w:rsid w:val="002B4549"/>
    <w:rsid w:val="002D54E1"/>
    <w:rsid w:val="00310F17"/>
    <w:rsid w:val="00322A46"/>
    <w:rsid w:val="003326CB"/>
    <w:rsid w:val="00353B60"/>
    <w:rsid w:val="00376291"/>
    <w:rsid w:val="00380FD1"/>
    <w:rsid w:val="00383D02"/>
    <w:rsid w:val="00385DE7"/>
    <w:rsid w:val="003D1B71"/>
    <w:rsid w:val="004E158A"/>
    <w:rsid w:val="00565C77"/>
    <w:rsid w:val="0056708E"/>
    <w:rsid w:val="005801E5"/>
    <w:rsid w:val="00590471"/>
    <w:rsid w:val="005B67B8"/>
    <w:rsid w:val="005D01FA"/>
    <w:rsid w:val="00653E17"/>
    <w:rsid w:val="006A08E8"/>
    <w:rsid w:val="006D79A8"/>
    <w:rsid w:val="0072353B"/>
    <w:rsid w:val="0074204F"/>
    <w:rsid w:val="007575B6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B7EA7"/>
    <w:rsid w:val="00CE1E3D"/>
    <w:rsid w:val="00D053FA"/>
    <w:rsid w:val="00DC3F0A"/>
    <w:rsid w:val="00DF2820"/>
    <w:rsid w:val="00E26AED"/>
    <w:rsid w:val="00E73AB8"/>
    <w:rsid w:val="00E90A60"/>
    <w:rsid w:val="00E95C1E"/>
    <w:rsid w:val="00ED47F7"/>
    <w:rsid w:val="00EE7E09"/>
    <w:rsid w:val="00F0223C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\AppData\Roaming\Microsoft\Templates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5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2023-01-06T03:10:00Z</dcterms:created>
  <dcterms:modified xsi:type="dcterms:W3CDTF">2023-01-06T04:12:00Z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